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B7CEC" w14:textId="260CDC1C" w:rsidR="00EB263C" w:rsidRPr="00EF29C9" w:rsidRDefault="00195348" w:rsidP="00EB263C">
      <w:pPr>
        <w:pStyle w:val="Nombre"/>
      </w:pPr>
      <w:r>
        <w:t>EJECUTAR PROYECTO CON DOCKER</w:t>
      </w:r>
    </w:p>
    <w:p w14:paraId="7E141F6E" w14:textId="77777777" w:rsidR="001C66AD" w:rsidRDefault="001C66AD" w:rsidP="00071B1F">
      <w:pPr>
        <w:ind w:right="0"/>
      </w:pPr>
    </w:p>
    <w:p w14:paraId="78C25152" w14:textId="244802B2" w:rsidR="00195348" w:rsidRDefault="00195348" w:rsidP="00195348">
      <w:pPr>
        <w:pStyle w:val="Prrafodelista"/>
        <w:numPr>
          <w:ilvl w:val="0"/>
          <w:numId w:val="32"/>
        </w:numPr>
        <w:ind w:right="0"/>
        <w:rPr>
          <w:b/>
          <w:bCs/>
        </w:rPr>
      </w:pPr>
      <w:r w:rsidRPr="00195348">
        <w:rPr>
          <w:b/>
          <w:bCs/>
        </w:rPr>
        <w:t xml:space="preserve">Descargar el repositorio de </w:t>
      </w:r>
      <w:proofErr w:type="spellStart"/>
      <w:r w:rsidRPr="00195348">
        <w:rPr>
          <w:b/>
          <w:bCs/>
        </w:rPr>
        <w:t>github</w:t>
      </w:r>
      <w:proofErr w:type="spellEnd"/>
    </w:p>
    <w:p w14:paraId="4462F2FD" w14:textId="77777777" w:rsidR="00195348" w:rsidRDefault="00195348" w:rsidP="00195348">
      <w:pPr>
        <w:pStyle w:val="Prrafodelista"/>
        <w:ind w:right="0"/>
        <w:rPr>
          <w:b/>
          <w:bCs/>
        </w:rPr>
      </w:pPr>
    </w:p>
    <w:p w14:paraId="2FA18C71" w14:textId="345C4893" w:rsidR="00195348" w:rsidRDefault="00195348" w:rsidP="00195348">
      <w:pPr>
        <w:pStyle w:val="Prrafodelista"/>
        <w:ind w:right="0"/>
      </w:pPr>
      <w:r>
        <w:t>para comenzar se debe descargar el repositorio, usando el siguiente comando en la carpeta donde se quiera tener el proyecto:</w:t>
      </w:r>
    </w:p>
    <w:p w14:paraId="4F87EBB5" w14:textId="639596A7" w:rsidR="00195348" w:rsidRDefault="00195348" w:rsidP="00195348">
      <w:pPr>
        <w:pStyle w:val="Prrafodelista"/>
        <w:ind w:right="0"/>
      </w:pPr>
      <m:oMath>
        <m:r>
          <w:rPr>
            <w:rFonts w:ascii="Cambria Math" w:hAnsi="Cambria Math"/>
          </w:rPr>
          <m:t>git clone https://github.com/harryson723/</m:t>
        </m:r>
        <m:r>
          <w:rPr>
            <w:rFonts w:ascii="Cambria Math" w:hAnsi="Cambria Math"/>
          </w:rPr>
          <m:t>hidromap</m:t>
        </m:r>
      </m:oMath>
      <w:r>
        <w:t xml:space="preserve"> </w:t>
      </w:r>
    </w:p>
    <w:p w14:paraId="4734027D" w14:textId="3BE3FC8C" w:rsidR="00195348" w:rsidRDefault="00195348" w:rsidP="00195348">
      <w:pPr>
        <w:pStyle w:val="Prrafodelista"/>
        <w:ind w:right="0"/>
      </w:pPr>
      <w:r>
        <w:t>Esto descargara los archivos del proyecto.</w:t>
      </w:r>
    </w:p>
    <w:p w14:paraId="22E8C0AA" w14:textId="45253FF2" w:rsidR="00195348" w:rsidRPr="00195348" w:rsidRDefault="00195348" w:rsidP="00195348">
      <w:pPr>
        <w:pStyle w:val="Prrafodelista"/>
        <w:ind w:right="0"/>
      </w:pPr>
      <w:r>
        <w:rPr>
          <w:noProof/>
        </w:rPr>
        <w:drawing>
          <wp:inline distT="0" distB="0" distL="0" distR="0" wp14:anchorId="4112F9C9" wp14:editId="4AA7E038">
            <wp:extent cx="5274310" cy="2038985"/>
            <wp:effectExtent l="0" t="0" r="2540" b="0"/>
            <wp:docPr id="1485744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4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667" w14:textId="1F079F08" w:rsidR="00195348" w:rsidRDefault="00195348" w:rsidP="00195348">
      <w:pPr>
        <w:pStyle w:val="Prrafodelista"/>
        <w:numPr>
          <w:ilvl w:val="0"/>
          <w:numId w:val="32"/>
        </w:numPr>
        <w:ind w:right="0"/>
        <w:rPr>
          <w:b/>
          <w:bCs/>
        </w:rPr>
      </w:pPr>
      <w:r>
        <w:rPr>
          <w:b/>
          <w:bCs/>
        </w:rPr>
        <w:t>Requisitos previos</w:t>
      </w:r>
    </w:p>
    <w:p w14:paraId="193953DA" w14:textId="38464E1C" w:rsidR="00195348" w:rsidRDefault="00195348" w:rsidP="00195348">
      <w:pPr>
        <w:pStyle w:val="Prrafodelista"/>
        <w:ind w:right="0"/>
      </w:pPr>
      <w:r>
        <w:t xml:space="preserve">Se debe tener </w:t>
      </w:r>
      <w:proofErr w:type="spellStart"/>
      <w:r>
        <w:t>composer</w:t>
      </w:r>
      <w:proofErr w:type="spellEnd"/>
      <w:r>
        <w:t xml:space="preserve"> y </w:t>
      </w:r>
      <w:proofErr w:type="spellStart"/>
      <w:r>
        <w:t>php</w:t>
      </w:r>
      <w:proofErr w:type="spellEnd"/>
      <w:r>
        <w:t xml:space="preserve"> instalados, una vez descargado el proyecto usaremos para ubicarnos en la carpeta del proyecto.</w:t>
      </w:r>
    </w:p>
    <w:p w14:paraId="423FCE35" w14:textId="3E35209F" w:rsidR="00195348" w:rsidRDefault="00195348" w:rsidP="00195348">
      <w:pPr>
        <w:pStyle w:val="Prrafodelista"/>
        <w:ind w:right="0"/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d hidromap</m:t>
        </m:r>
      </m:oMath>
      <w:r>
        <w:t xml:space="preserve"> </w:t>
      </w:r>
    </w:p>
    <w:p w14:paraId="6105B09F" w14:textId="49524E1F" w:rsidR="00195348" w:rsidRDefault="00195348" w:rsidP="00195348">
      <w:pPr>
        <w:pStyle w:val="Prrafodelista"/>
        <w:ind w:right="0"/>
      </w:pPr>
      <w:r>
        <w:rPr>
          <w:noProof/>
        </w:rPr>
        <w:drawing>
          <wp:inline distT="0" distB="0" distL="0" distR="0" wp14:anchorId="758BE1D6" wp14:editId="4A1BCD0F">
            <wp:extent cx="5274310" cy="1751965"/>
            <wp:effectExtent l="0" t="0" r="2540" b="635"/>
            <wp:docPr id="70569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424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4F94" w14:textId="77777777" w:rsidR="00195348" w:rsidRDefault="00195348" w:rsidP="00195348">
      <w:pPr>
        <w:pStyle w:val="Prrafodelista"/>
        <w:ind w:right="0"/>
      </w:pPr>
    </w:p>
    <w:p w14:paraId="463A4E17" w14:textId="77777777" w:rsidR="00195348" w:rsidRDefault="00195348" w:rsidP="00195348">
      <w:pPr>
        <w:pStyle w:val="Prrafodelista"/>
        <w:ind w:right="0"/>
      </w:pPr>
    </w:p>
    <w:p w14:paraId="3C5A6D33" w14:textId="77777777" w:rsidR="00195348" w:rsidRDefault="00195348" w:rsidP="00195348">
      <w:pPr>
        <w:pStyle w:val="Prrafodelista"/>
        <w:ind w:right="0"/>
      </w:pPr>
    </w:p>
    <w:p w14:paraId="7377514D" w14:textId="77777777" w:rsidR="00195348" w:rsidRDefault="00195348" w:rsidP="00195348">
      <w:pPr>
        <w:pStyle w:val="Prrafodelista"/>
        <w:ind w:right="0"/>
      </w:pPr>
    </w:p>
    <w:p w14:paraId="4617C98B" w14:textId="77777777" w:rsidR="00195348" w:rsidRDefault="00195348" w:rsidP="00195348">
      <w:pPr>
        <w:pStyle w:val="Prrafodelista"/>
        <w:ind w:right="0"/>
      </w:pPr>
    </w:p>
    <w:p w14:paraId="5AD98ED7" w14:textId="3BA1C7A2" w:rsidR="00195348" w:rsidRDefault="00195348" w:rsidP="00195348">
      <w:pPr>
        <w:pStyle w:val="Prrafodelista"/>
        <w:ind w:right="0"/>
      </w:pPr>
      <w:r>
        <w:lastRenderedPageBreak/>
        <w:t>Ahora instalaremos las dependencias del proyecto, con el comando:</w:t>
      </w:r>
    </w:p>
    <w:p w14:paraId="36DB2563" w14:textId="2E074982" w:rsidR="00195348" w:rsidRDefault="00195348" w:rsidP="00195348">
      <w:pPr>
        <w:pStyle w:val="Prrafodelista"/>
        <w:ind w:right="0"/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omposer install</m:t>
        </m:r>
      </m:oMath>
      <w:r>
        <w:t xml:space="preserve"> </w:t>
      </w:r>
    </w:p>
    <w:p w14:paraId="5E0FDF07" w14:textId="2C0925DE" w:rsidR="00195348" w:rsidRPr="00195348" w:rsidRDefault="00195348" w:rsidP="00195348">
      <w:pPr>
        <w:pStyle w:val="Prrafodelista"/>
        <w:ind w:right="0"/>
      </w:pPr>
      <w:r>
        <w:rPr>
          <w:noProof/>
        </w:rPr>
        <w:drawing>
          <wp:inline distT="0" distB="0" distL="0" distR="0" wp14:anchorId="75FE8418" wp14:editId="4CD10DDA">
            <wp:extent cx="5274310" cy="2043430"/>
            <wp:effectExtent l="0" t="0" r="2540" b="0"/>
            <wp:docPr id="20607477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4777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7D4" w14:textId="419BBFA8" w:rsidR="005E63AE" w:rsidRDefault="005E63AE" w:rsidP="005E63AE">
      <w:pPr>
        <w:pStyle w:val="Prrafodelista"/>
        <w:numPr>
          <w:ilvl w:val="0"/>
          <w:numId w:val="32"/>
        </w:numPr>
        <w:ind w:right="0"/>
        <w:rPr>
          <w:b/>
          <w:bCs/>
        </w:rPr>
      </w:pPr>
      <w:r>
        <w:rPr>
          <w:b/>
          <w:bCs/>
        </w:rPr>
        <w:t>Configurar archivo .</w:t>
      </w:r>
      <w:proofErr w:type="spellStart"/>
      <w:r>
        <w:rPr>
          <w:b/>
          <w:bCs/>
        </w:rPr>
        <w:t>env</w:t>
      </w:r>
      <w:proofErr w:type="spellEnd"/>
    </w:p>
    <w:p w14:paraId="1642EB90" w14:textId="6A18AC2B" w:rsidR="005E63AE" w:rsidRPr="005E63AE" w:rsidRDefault="005E63AE" w:rsidP="005E63AE">
      <w:pPr>
        <w:pStyle w:val="Prrafodelista"/>
        <w:ind w:right="0"/>
      </w:pPr>
      <w:r>
        <w:t>Para continuar se debe configurar el archivo .</w:t>
      </w:r>
      <w:proofErr w:type="spellStart"/>
      <w:r>
        <w:t>env</w:t>
      </w:r>
      <w:proofErr w:type="spellEnd"/>
      <w:r>
        <w:t xml:space="preserve"> donde está la configuración de la base de datos, se deben completar los campos según la base de datos y el usuario que se disponga, este es un ejemplo.</w:t>
      </w:r>
    </w:p>
    <w:p w14:paraId="2D92EBCC" w14:textId="261EF7A1" w:rsidR="005E63AE" w:rsidRDefault="005E63AE" w:rsidP="005E63AE">
      <w:pPr>
        <w:pStyle w:val="Prrafodelista"/>
        <w:ind w:right="0"/>
        <w:rPr>
          <w:b/>
          <w:bCs/>
        </w:rPr>
      </w:pPr>
      <w:r>
        <w:rPr>
          <w:noProof/>
        </w:rPr>
        <w:drawing>
          <wp:inline distT="0" distB="0" distL="0" distR="0" wp14:anchorId="0D0E9C74" wp14:editId="0494D421">
            <wp:extent cx="2047875" cy="1524000"/>
            <wp:effectExtent l="0" t="0" r="9525" b="0"/>
            <wp:docPr id="1331102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0249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DBF0" w14:textId="79D0835E" w:rsidR="005E63AE" w:rsidRDefault="00E04658" w:rsidP="005E63AE">
      <w:pPr>
        <w:pStyle w:val="Prrafodelista"/>
        <w:numPr>
          <w:ilvl w:val="0"/>
          <w:numId w:val="32"/>
        </w:numPr>
        <w:ind w:right="0"/>
        <w:rPr>
          <w:b/>
          <w:bCs/>
        </w:rPr>
      </w:pPr>
      <w:r>
        <w:rPr>
          <w:b/>
          <w:bCs/>
        </w:rPr>
        <w:t>Docker</w:t>
      </w:r>
    </w:p>
    <w:p w14:paraId="4B07EE6D" w14:textId="79DAB77A" w:rsidR="00E04658" w:rsidRDefault="00E04658" w:rsidP="00E04658">
      <w:pPr>
        <w:pStyle w:val="Prrafodelista"/>
        <w:ind w:right="0"/>
      </w:pPr>
      <w:r>
        <w:t xml:space="preserve">Una vez se tenga descargado el proyecto dentro de la carpeta </w:t>
      </w:r>
      <w:proofErr w:type="spellStart"/>
      <w:r>
        <w:t>hidromap</w:t>
      </w:r>
      <w:proofErr w:type="spellEnd"/>
      <w:r>
        <w:t xml:space="preserve"> se encuentra el archivo </w:t>
      </w:r>
      <w:proofErr w:type="spellStart"/>
      <w:r>
        <w:t>DockerFile</w:t>
      </w:r>
      <w:proofErr w:type="spellEnd"/>
    </w:p>
    <w:p w14:paraId="19AD8B52" w14:textId="785CD56D" w:rsidR="00E04658" w:rsidRDefault="00E04658" w:rsidP="00E04658">
      <w:pPr>
        <w:pStyle w:val="Prrafodelista"/>
        <w:ind w:right="0"/>
      </w:pPr>
      <w:r>
        <w:t xml:space="preserve">Para poder construir la imagen se debe tener </w:t>
      </w:r>
      <w:proofErr w:type="spellStart"/>
      <w:r>
        <w:t>instaldo</w:t>
      </w:r>
      <w:proofErr w:type="spellEnd"/>
      <w:r>
        <w:t xml:space="preserve"> el Docker </w:t>
      </w:r>
      <w:proofErr w:type="spellStart"/>
      <w:r>
        <w:t>hub</w:t>
      </w:r>
      <w:proofErr w:type="spellEnd"/>
      <w:r>
        <w:t xml:space="preserve"> desktop o Docker desde terminal, luego con el siguiente comando se </w:t>
      </w:r>
      <w:proofErr w:type="spellStart"/>
      <w:r>
        <w:t>construira</w:t>
      </w:r>
      <w:proofErr w:type="spellEnd"/>
      <w:r>
        <w:t xml:space="preserve"> la imagen con el nombre que se quiera, para esto debemos estar en la carpeta de </w:t>
      </w:r>
      <w:proofErr w:type="spellStart"/>
      <w:r>
        <w:t>hidromap</w:t>
      </w:r>
      <w:proofErr w:type="spellEnd"/>
      <w:r>
        <w:t>.</w:t>
      </w:r>
    </w:p>
    <w:p w14:paraId="431991F2" w14:textId="3F22559A" w:rsidR="00E04658" w:rsidRDefault="00E04658" w:rsidP="00E04658">
      <w:pPr>
        <w:pStyle w:val="Prrafodelista"/>
        <w:ind w:right="0"/>
      </w:pPr>
      <m:oMath>
        <m:r>
          <w:rPr>
            <w:rFonts w:ascii="Cambria Math" w:hAnsi="Cambria Math"/>
          </w:rPr>
          <m:t>docker build -t</m:t>
        </m:r>
        <m:r>
          <w:rPr>
            <w:rFonts w:ascii="Cambria Math" w:hAnsi="Cambria Math"/>
          </w:rPr>
          <m:t>&lt;nombre&gt;</m:t>
        </m:r>
        <m:r>
          <w:rPr>
            <w:rFonts w:ascii="Cambria Math" w:hAnsi="Cambria Math"/>
          </w:rPr>
          <m:t>:server-1.0.0  .</m:t>
        </m:r>
      </m:oMath>
      <w:r>
        <w:t xml:space="preserve"> </w:t>
      </w:r>
    </w:p>
    <w:p w14:paraId="47C0E2D7" w14:textId="4CC00B10" w:rsidR="00E04658" w:rsidRDefault="00E04658" w:rsidP="00E04658">
      <w:pPr>
        <w:pStyle w:val="Prrafodelista"/>
        <w:ind w:right="0"/>
      </w:pPr>
      <w:r>
        <w:rPr>
          <w:noProof/>
        </w:rPr>
        <w:lastRenderedPageBreak/>
        <w:drawing>
          <wp:inline distT="0" distB="0" distL="0" distR="0" wp14:anchorId="7E75495D" wp14:editId="5F6ED0AA">
            <wp:extent cx="5274310" cy="3054985"/>
            <wp:effectExtent l="0" t="0" r="2540" b="0"/>
            <wp:docPr id="1888851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516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E6B" w14:textId="77777777" w:rsidR="00E04658" w:rsidRDefault="00E04658" w:rsidP="00E04658">
      <w:pPr>
        <w:pStyle w:val="Prrafodelista"/>
        <w:ind w:right="0"/>
      </w:pPr>
    </w:p>
    <w:p w14:paraId="434489FF" w14:textId="7FEAB182" w:rsidR="00F22D8E" w:rsidRPr="00F22D8E" w:rsidRDefault="00F22D8E" w:rsidP="00E04658">
      <w:pPr>
        <w:pStyle w:val="Prrafodelista"/>
        <w:ind w:right="0"/>
        <w:rPr>
          <w:u w:val="single"/>
        </w:rPr>
      </w:pPr>
      <w:r>
        <w:t>Además el archivo .</w:t>
      </w:r>
      <w:proofErr w:type="spellStart"/>
      <w:r>
        <w:t>env</w:t>
      </w:r>
      <w:proofErr w:type="spellEnd"/>
      <w:r>
        <w:t xml:space="preserve"> debe tener  la siguiente configuración para su correcto funcionamiento.</w:t>
      </w:r>
    </w:p>
    <w:p w14:paraId="73F4C655" w14:textId="60F21CB7" w:rsidR="00F22D8E" w:rsidRDefault="00F22D8E" w:rsidP="00E04658">
      <w:pPr>
        <w:pStyle w:val="Prrafodelista"/>
        <w:ind w:right="0"/>
      </w:pPr>
      <w:r>
        <w:rPr>
          <w:noProof/>
        </w:rPr>
        <w:drawing>
          <wp:inline distT="0" distB="0" distL="0" distR="0" wp14:anchorId="7901FCD5" wp14:editId="5C4D6286">
            <wp:extent cx="1828800" cy="1419225"/>
            <wp:effectExtent l="0" t="0" r="0" b="9525"/>
            <wp:docPr id="15911034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0344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4738" w14:textId="6972CB79" w:rsidR="00E04658" w:rsidRDefault="00E04658" w:rsidP="00E04658">
      <w:pPr>
        <w:pStyle w:val="Prrafodelista"/>
        <w:ind w:right="0"/>
      </w:pPr>
      <w:r>
        <w:t>Una vez se ejecute el comando se empezara a crear la imagen.</w:t>
      </w:r>
    </w:p>
    <w:p w14:paraId="4CC26107" w14:textId="3D2A02D1" w:rsidR="00E04658" w:rsidRDefault="00E04658" w:rsidP="00E04658">
      <w:pPr>
        <w:pStyle w:val="Prrafodelista"/>
        <w:ind w:right="0"/>
      </w:pPr>
      <w:r>
        <w:rPr>
          <w:noProof/>
        </w:rPr>
        <w:drawing>
          <wp:inline distT="0" distB="0" distL="0" distR="0" wp14:anchorId="0FBAD3EF" wp14:editId="1DEC5D0C">
            <wp:extent cx="5274310" cy="845185"/>
            <wp:effectExtent l="0" t="0" r="2540" b="0"/>
            <wp:docPr id="17293712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71207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6C3" w14:textId="77777777" w:rsidR="00E04658" w:rsidRDefault="00E04658" w:rsidP="00E04658">
      <w:pPr>
        <w:pStyle w:val="Prrafodelista"/>
        <w:ind w:right="0"/>
      </w:pPr>
    </w:p>
    <w:p w14:paraId="580579AF" w14:textId="24071A90" w:rsidR="00E04658" w:rsidRDefault="00F22D8E" w:rsidP="00E04658">
      <w:pPr>
        <w:pStyle w:val="Prrafodelista"/>
        <w:ind w:right="0"/>
        <w:rPr>
          <w:noProof/>
        </w:rPr>
      </w:pPr>
      <w:r>
        <w:lastRenderedPageBreak/>
        <w:t xml:space="preserve">Cuando termine nos dirigiremos al Docker Hub donde estará la imagen creada </w:t>
      </w:r>
      <w:r w:rsidR="009C7982">
        <w:rPr>
          <w:noProof/>
        </w:rPr>
        <w:drawing>
          <wp:inline distT="0" distB="0" distL="0" distR="0" wp14:anchorId="280F0F6A" wp14:editId="79DE28B5">
            <wp:extent cx="5274310" cy="1938655"/>
            <wp:effectExtent l="0" t="0" r="2540" b="4445"/>
            <wp:docPr id="762768975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68975" name="Imagen 1" descr="Pantalla de un video jueg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982" w:rsidRPr="009C7982">
        <w:rPr>
          <w:noProof/>
        </w:rPr>
        <w:t xml:space="preserve"> </w:t>
      </w:r>
    </w:p>
    <w:p w14:paraId="1BAF745E" w14:textId="77777777" w:rsidR="004A375B" w:rsidRDefault="004A375B" w:rsidP="00E04658">
      <w:pPr>
        <w:pStyle w:val="Prrafodelista"/>
        <w:ind w:right="0"/>
        <w:rPr>
          <w:noProof/>
        </w:rPr>
      </w:pPr>
    </w:p>
    <w:p w14:paraId="12145D5A" w14:textId="6C3BBD21" w:rsidR="004A375B" w:rsidRDefault="004A375B" w:rsidP="00E04658">
      <w:pPr>
        <w:pStyle w:val="Prrafodelista"/>
        <w:ind w:right="0"/>
      </w:pPr>
      <w:r>
        <w:rPr>
          <w:noProof/>
        </w:rPr>
        <w:t>Luego de darle al boton de play, se selecciona el puerto en este caso 8080 y luego run</w:t>
      </w:r>
    </w:p>
    <w:p w14:paraId="580CDED3" w14:textId="2CB1AA8D" w:rsidR="009C7982" w:rsidRDefault="009C7982" w:rsidP="00E04658">
      <w:pPr>
        <w:pStyle w:val="Prrafodelista"/>
        <w:ind w:right="0"/>
      </w:pPr>
      <w:r>
        <w:rPr>
          <w:noProof/>
        </w:rPr>
        <w:drawing>
          <wp:inline distT="0" distB="0" distL="0" distR="0" wp14:anchorId="36E8A0E4" wp14:editId="472EAE93">
            <wp:extent cx="5274310" cy="3341370"/>
            <wp:effectExtent l="0" t="0" r="2540" b="0"/>
            <wp:docPr id="202505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50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968D" w14:textId="77777777" w:rsidR="004A375B" w:rsidRDefault="004A375B" w:rsidP="00E04658">
      <w:pPr>
        <w:pStyle w:val="Prrafodelista"/>
        <w:ind w:right="0"/>
      </w:pPr>
    </w:p>
    <w:p w14:paraId="440E4668" w14:textId="77777777" w:rsidR="004A375B" w:rsidRDefault="004A375B" w:rsidP="00E04658">
      <w:pPr>
        <w:pStyle w:val="Prrafodelista"/>
        <w:ind w:right="0"/>
      </w:pPr>
    </w:p>
    <w:p w14:paraId="5F7CD271" w14:textId="77777777" w:rsidR="004A375B" w:rsidRDefault="004A375B" w:rsidP="00E04658">
      <w:pPr>
        <w:pStyle w:val="Prrafodelista"/>
        <w:ind w:right="0"/>
      </w:pPr>
    </w:p>
    <w:p w14:paraId="3092F14B" w14:textId="77777777" w:rsidR="004A375B" w:rsidRDefault="004A375B" w:rsidP="00E04658">
      <w:pPr>
        <w:pStyle w:val="Prrafodelista"/>
        <w:ind w:right="0"/>
      </w:pPr>
    </w:p>
    <w:p w14:paraId="70E91B4E" w14:textId="77777777" w:rsidR="004A375B" w:rsidRDefault="004A375B" w:rsidP="00E04658">
      <w:pPr>
        <w:pStyle w:val="Prrafodelista"/>
        <w:ind w:right="0"/>
      </w:pPr>
    </w:p>
    <w:p w14:paraId="7FC1BECF" w14:textId="77777777" w:rsidR="004A375B" w:rsidRDefault="004A375B" w:rsidP="00E04658">
      <w:pPr>
        <w:pStyle w:val="Prrafodelista"/>
        <w:ind w:right="0"/>
      </w:pPr>
    </w:p>
    <w:p w14:paraId="1F61478A" w14:textId="77777777" w:rsidR="004A375B" w:rsidRDefault="004A375B" w:rsidP="00E04658">
      <w:pPr>
        <w:pStyle w:val="Prrafodelista"/>
        <w:ind w:right="0"/>
      </w:pPr>
    </w:p>
    <w:p w14:paraId="5D41971F" w14:textId="77777777" w:rsidR="004A375B" w:rsidRDefault="004A375B" w:rsidP="00E04658">
      <w:pPr>
        <w:pStyle w:val="Prrafodelista"/>
        <w:ind w:right="0"/>
      </w:pPr>
    </w:p>
    <w:p w14:paraId="57F2A119" w14:textId="10B1A1A9" w:rsidR="004A375B" w:rsidRDefault="004A375B" w:rsidP="00E04658">
      <w:pPr>
        <w:pStyle w:val="Prrafodelista"/>
        <w:ind w:right="0"/>
      </w:pPr>
      <w:r>
        <w:lastRenderedPageBreak/>
        <w:t xml:space="preserve">Con esto ya estaría lista para utilizar la aplicación </w:t>
      </w:r>
    </w:p>
    <w:p w14:paraId="534114CB" w14:textId="0A5616EE" w:rsidR="009C7982" w:rsidRPr="00E04658" w:rsidRDefault="009C7982" w:rsidP="00E04658">
      <w:pPr>
        <w:pStyle w:val="Prrafodelista"/>
        <w:ind w:right="0"/>
      </w:pPr>
      <w:r>
        <w:rPr>
          <w:noProof/>
        </w:rPr>
        <w:drawing>
          <wp:inline distT="0" distB="0" distL="0" distR="0" wp14:anchorId="5C5BE5CE" wp14:editId="7B241B7C">
            <wp:extent cx="5274310" cy="1243330"/>
            <wp:effectExtent l="0" t="0" r="2540" b="0"/>
            <wp:docPr id="108112135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350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75B" w:rsidRPr="004A375B">
        <w:rPr>
          <w:noProof/>
        </w:rPr>
        <w:t xml:space="preserve"> </w:t>
      </w:r>
      <w:r w:rsidR="004A375B">
        <w:rPr>
          <w:noProof/>
        </w:rPr>
        <w:drawing>
          <wp:inline distT="0" distB="0" distL="0" distR="0" wp14:anchorId="7FED7280" wp14:editId="3356A197">
            <wp:extent cx="5274310" cy="3053080"/>
            <wp:effectExtent l="0" t="0" r="2540" b="0"/>
            <wp:docPr id="17667464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46475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982" w:rsidRPr="00E04658" w:rsidSect="00DD40BE">
      <w:headerReference w:type="default" r:id="rId21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910A9" w14:textId="77777777" w:rsidR="00084C58" w:rsidRDefault="00084C58" w:rsidP="001C66AD">
      <w:pPr>
        <w:spacing w:after="0" w:line="240" w:lineRule="auto"/>
      </w:pPr>
      <w:r>
        <w:separator/>
      </w:r>
    </w:p>
  </w:endnote>
  <w:endnote w:type="continuationSeparator" w:id="0">
    <w:p w14:paraId="2B3C6CC6" w14:textId="77777777" w:rsidR="00084C58" w:rsidRDefault="00084C58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CA7D8E-5300-44BE-BEE9-B5AB5820168D}"/>
    <w:embedBold r:id="rId2" w:fontKey="{63B4B358-96FA-47B2-A5AE-A23725EE04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63CD199-B7E7-4A16-A3AC-154D941A825B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F668ABC-1E27-4C57-B2E2-BDDCAAC51785}"/>
    <w:embedBold r:id="rId5" w:fontKey="{AF2EDF73-0ED6-4F73-9031-A97F4C397058}"/>
    <w:embedItalic r:id="rId6" w:fontKey="{CBC0CF0B-9759-4D60-9C24-70664AF37CAB}"/>
    <w:embedBoldItalic r:id="rId7" w:fontKey="{F87F05F9-DC9E-4627-8D8B-D504B8DA6E8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1E8DCE9-86C6-48C8-9B05-D6C2772DEEDB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9" w:fontKey="{06F86273-D089-4F83-9CB1-ADEE87B6A52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A03A5" w14:textId="77777777" w:rsidR="00084C58" w:rsidRDefault="00084C58" w:rsidP="001C66AD">
      <w:pPr>
        <w:spacing w:after="0" w:line="240" w:lineRule="auto"/>
      </w:pPr>
      <w:r>
        <w:separator/>
      </w:r>
    </w:p>
  </w:footnote>
  <w:footnote w:type="continuationSeparator" w:id="0">
    <w:p w14:paraId="71388A25" w14:textId="77777777" w:rsidR="00084C58" w:rsidRDefault="00084C58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7C34F" w14:textId="77777777" w:rsidR="00691944" w:rsidRPr="00EF29C9" w:rsidRDefault="00691944">
    <w:pPr>
      <w:pStyle w:val="Encabezado"/>
    </w:pPr>
    <w:r w:rsidRPr="00EF29C9">
      <w:rPr>
        <w:lang w:bidi="es-ES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59F0546" wp14:editId="309A26C6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á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á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á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á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á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á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E3ECA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b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b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b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b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b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b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b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b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b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b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b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b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b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b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b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359F0546" id="Gru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á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á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á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á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á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á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24CE3ECA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b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D4854B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9B4B1A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D2EB9D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8C6753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934E827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B4E09C1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48E0B9E"/>
    <w:multiLevelType w:val="hybridMultilevel"/>
    <w:tmpl w:val="4C5E346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E996F5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29827D8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6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B763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027025969">
    <w:abstractNumId w:val="20"/>
  </w:num>
  <w:num w:numId="2" w16cid:durableId="1993095530">
    <w:abstractNumId w:val="16"/>
  </w:num>
  <w:num w:numId="3" w16cid:durableId="789594476">
    <w:abstractNumId w:val="25"/>
  </w:num>
  <w:num w:numId="4" w16cid:durableId="1058437912">
    <w:abstractNumId w:val="21"/>
  </w:num>
  <w:num w:numId="5" w16cid:durableId="1641036571">
    <w:abstractNumId w:val="22"/>
  </w:num>
  <w:num w:numId="6" w16cid:durableId="965046698">
    <w:abstractNumId w:val="29"/>
  </w:num>
  <w:num w:numId="7" w16cid:durableId="1775586436">
    <w:abstractNumId w:val="15"/>
  </w:num>
  <w:num w:numId="8" w16cid:durableId="741216724">
    <w:abstractNumId w:val="19"/>
  </w:num>
  <w:num w:numId="9" w16cid:durableId="2031829944">
    <w:abstractNumId w:val="27"/>
  </w:num>
  <w:num w:numId="10" w16cid:durableId="1858225967">
    <w:abstractNumId w:val="7"/>
  </w:num>
  <w:num w:numId="11" w16cid:durableId="748387152">
    <w:abstractNumId w:val="13"/>
  </w:num>
  <w:num w:numId="12" w16cid:durableId="1090077236">
    <w:abstractNumId w:val="6"/>
  </w:num>
  <w:num w:numId="13" w16cid:durableId="1447116766">
    <w:abstractNumId w:val="8"/>
  </w:num>
  <w:num w:numId="14" w16cid:durableId="1867405183">
    <w:abstractNumId w:val="18"/>
  </w:num>
  <w:num w:numId="15" w16cid:durableId="1973899337">
    <w:abstractNumId w:val="17"/>
  </w:num>
  <w:num w:numId="16" w16cid:durableId="953824341">
    <w:abstractNumId w:val="26"/>
  </w:num>
  <w:num w:numId="17" w16cid:durableId="2108111997">
    <w:abstractNumId w:val="9"/>
  </w:num>
  <w:num w:numId="18" w16cid:durableId="185337111">
    <w:abstractNumId w:val="31"/>
  </w:num>
  <w:num w:numId="19" w16cid:durableId="1465807944">
    <w:abstractNumId w:val="28"/>
  </w:num>
  <w:num w:numId="20" w16cid:durableId="2024670141">
    <w:abstractNumId w:val="23"/>
  </w:num>
  <w:num w:numId="21" w16cid:durableId="712852587">
    <w:abstractNumId w:val="30"/>
  </w:num>
  <w:num w:numId="22" w16cid:durableId="643045645">
    <w:abstractNumId w:val="11"/>
  </w:num>
  <w:num w:numId="23" w16cid:durableId="802235405">
    <w:abstractNumId w:val="5"/>
  </w:num>
  <w:num w:numId="24" w16cid:durableId="846748935">
    <w:abstractNumId w:val="12"/>
  </w:num>
  <w:num w:numId="25" w16cid:durableId="892422078">
    <w:abstractNumId w:val="24"/>
  </w:num>
  <w:num w:numId="26" w16cid:durableId="1887835395">
    <w:abstractNumId w:val="2"/>
  </w:num>
  <w:num w:numId="27" w16cid:durableId="1283416318">
    <w:abstractNumId w:val="1"/>
  </w:num>
  <w:num w:numId="28" w16cid:durableId="1822186701">
    <w:abstractNumId w:val="0"/>
  </w:num>
  <w:num w:numId="29" w16cid:durableId="327249784">
    <w:abstractNumId w:val="4"/>
  </w:num>
  <w:num w:numId="30" w16cid:durableId="1016270461">
    <w:abstractNumId w:val="3"/>
  </w:num>
  <w:num w:numId="31" w16cid:durableId="351806768">
    <w:abstractNumId w:val="14"/>
  </w:num>
  <w:num w:numId="32" w16cid:durableId="959534590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48"/>
    <w:rsid w:val="00020F8E"/>
    <w:rsid w:val="00052382"/>
    <w:rsid w:val="0006568A"/>
    <w:rsid w:val="000668CE"/>
    <w:rsid w:val="00071B1F"/>
    <w:rsid w:val="00076F0F"/>
    <w:rsid w:val="00084253"/>
    <w:rsid w:val="00084C58"/>
    <w:rsid w:val="000D1F49"/>
    <w:rsid w:val="000E0945"/>
    <w:rsid w:val="001632C0"/>
    <w:rsid w:val="001727CA"/>
    <w:rsid w:val="00195348"/>
    <w:rsid w:val="001B0B3A"/>
    <w:rsid w:val="001C171C"/>
    <w:rsid w:val="001C66AD"/>
    <w:rsid w:val="001D38B2"/>
    <w:rsid w:val="001E7FCD"/>
    <w:rsid w:val="001F3377"/>
    <w:rsid w:val="002C56E6"/>
    <w:rsid w:val="00361E11"/>
    <w:rsid w:val="0040090B"/>
    <w:rsid w:val="00433D57"/>
    <w:rsid w:val="0046302A"/>
    <w:rsid w:val="00487D2D"/>
    <w:rsid w:val="004A375B"/>
    <w:rsid w:val="004D5D62"/>
    <w:rsid w:val="00504AA9"/>
    <w:rsid w:val="005112D0"/>
    <w:rsid w:val="00533D86"/>
    <w:rsid w:val="00555681"/>
    <w:rsid w:val="00577E06"/>
    <w:rsid w:val="005A3BF7"/>
    <w:rsid w:val="005C52EB"/>
    <w:rsid w:val="005E63AE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728E9"/>
    <w:rsid w:val="008913D6"/>
    <w:rsid w:val="00897331"/>
    <w:rsid w:val="008E203A"/>
    <w:rsid w:val="0091229C"/>
    <w:rsid w:val="00940E73"/>
    <w:rsid w:val="00950D39"/>
    <w:rsid w:val="009809E7"/>
    <w:rsid w:val="0098597D"/>
    <w:rsid w:val="00991FA9"/>
    <w:rsid w:val="009C7982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DD40BE"/>
    <w:rsid w:val="00E04658"/>
    <w:rsid w:val="00E61C09"/>
    <w:rsid w:val="00E66C3D"/>
    <w:rsid w:val="00EB263C"/>
    <w:rsid w:val="00EB3B58"/>
    <w:rsid w:val="00EC7359"/>
    <w:rsid w:val="00EE3054"/>
    <w:rsid w:val="00EF29C9"/>
    <w:rsid w:val="00F00606"/>
    <w:rsid w:val="00F01256"/>
    <w:rsid w:val="00F22D8E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3AF663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728E9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ar"/>
    <w:uiPriority w:val="1"/>
    <w:qFormat/>
    <w:rsid w:val="008728E9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ar"/>
    <w:uiPriority w:val="1"/>
    <w:qFormat/>
    <w:rsid w:val="008728E9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8728E9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8728E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8728E9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8728E9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8728E9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8728E9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8728E9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8728E9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uentedeprrafopredeter"/>
    <w:uiPriority w:val="99"/>
    <w:semiHidden/>
    <w:rsid w:val="008728E9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8728E9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8728E9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8728E9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8728E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8728E9"/>
    <w:rPr>
      <w:rFonts w:ascii="Candara" w:hAnsi="Candara"/>
      <w:b/>
      <w:bCs/>
      <w:color w:val="4CBABF" w:themeColor="accent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8728E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8728E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28E9"/>
    <w:rPr>
      <w:rFonts w:ascii="Candara" w:hAnsi="Candara"/>
      <w:sz w:val="18"/>
      <w:szCs w:val="20"/>
    </w:rPr>
  </w:style>
  <w:style w:type="paragraph" w:styleId="Listaconvietas">
    <w:name w:val="List Bullet"/>
    <w:basedOn w:val="Normal"/>
    <w:uiPriority w:val="99"/>
    <w:semiHidden/>
    <w:rsid w:val="008728E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8728E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28E9"/>
    <w:rPr>
      <w:rFonts w:ascii="Candara" w:hAnsi="Candara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8728E9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28E9"/>
    <w:rPr>
      <w:rFonts w:ascii="Candara" w:hAnsi="Candara"/>
      <w:b/>
      <w:noProof/>
      <w:color w:val="125F5B" w:themeColor="accent1"/>
      <w:szCs w:val="24"/>
    </w:rPr>
  </w:style>
  <w:style w:type="paragraph" w:styleId="Piedepgina">
    <w:name w:val="footer"/>
    <w:basedOn w:val="Normal"/>
    <w:link w:val="PiedepginaCar"/>
    <w:uiPriority w:val="99"/>
    <w:rsid w:val="008728E9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728E9"/>
    <w:rPr>
      <w:rFonts w:ascii="Candara" w:hAnsi="Candara"/>
      <w:color w:val="7F7F7F" w:themeColor="text1" w:themeTint="80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8728E9"/>
    <w:rPr>
      <w:rFonts w:ascii="Candara" w:hAnsi="Candar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8728E9"/>
    <w:rPr>
      <w:rFonts w:ascii="Candara" w:hAnsi="Candara"/>
      <w:sz w:val="18"/>
      <w:szCs w:val="18"/>
    </w:rPr>
  </w:style>
  <w:style w:type="paragraph" w:styleId="Listaconnmeros">
    <w:name w:val="List Number"/>
    <w:basedOn w:val="Normal"/>
    <w:uiPriority w:val="99"/>
    <w:semiHidden/>
    <w:rsid w:val="008728E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unhideWhenUsed/>
    <w:rsid w:val="008728E9"/>
    <w:rPr>
      <w:rFonts w:ascii="Candara" w:hAnsi="Candara"/>
      <w:color w:val="0070C0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28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28E9"/>
    <w:rPr>
      <w:rFonts w:ascii="Candara" w:hAnsi="Candara"/>
      <w:b/>
      <w:bCs/>
      <w:szCs w:val="24"/>
    </w:rPr>
  </w:style>
  <w:style w:type="paragraph" w:styleId="Sinespaciado">
    <w:name w:val="No Spacing"/>
    <w:basedOn w:val="Normal"/>
    <w:uiPriority w:val="1"/>
    <w:semiHidden/>
    <w:qFormat/>
    <w:rsid w:val="008728E9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ar"/>
    <w:uiPriority w:val="10"/>
    <w:semiHidden/>
    <w:qFormat/>
    <w:rsid w:val="008728E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8728E9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8728E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8728E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8728E9"/>
    <w:rPr>
      <w:rFonts w:ascii="Candara" w:hAnsi="Candar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8728E9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28E9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28E9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28E9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28E9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8728E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8728E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8728E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8728E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rsid w:val="008728E9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8728E9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8728E9"/>
    <w:rPr>
      <w:rFonts w:ascii="Candara" w:hAnsi="Candar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8728E9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bre">
    <w:name w:val="Nombre"/>
    <w:basedOn w:val="Normal"/>
    <w:uiPriority w:val="1"/>
    <w:qFormat/>
    <w:rsid w:val="008728E9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Direccin">
    <w:name w:val="Dirección"/>
    <w:basedOn w:val="Normal"/>
    <w:uiPriority w:val="1"/>
    <w:qFormat/>
    <w:rsid w:val="008728E9"/>
    <w:pPr>
      <w:spacing w:after="0"/>
    </w:pPr>
  </w:style>
  <w:style w:type="paragraph" w:styleId="Fecha">
    <w:name w:val="Date"/>
    <w:basedOn w:val="Normal"/>
    <w:next w:val="Normal"/>
    <w:link w:val="FechaCar"/>
    <w:uiPriority w:val="99"/>
    <w:rsid w:val="008728E9"/>
    <w:pPr>
      <w:spacing w:before="6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8728E9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FechaCar">
    <w:name w:val="Fecha Car"/>
    <w:basedOn w:val="Fuentedeprrafopredeter"/>
    <w:link w:val="Fecha"/>
    <w:uiPriority w:val="99"/>
    <w:rsid w:val="008728E9"/>
    <w:rPr>
      <w:rFonts w:ascii="Candara" w:hAnsi="Candara"/>
    </w:rPr>
  </w:style>
  <w:style w:type="paragraph" w:styleId="Saludo">
    <w:name w:val="Salutation"/>
    <w:basedOn w:val="Normal"/>
    <w:next w:val="Normal"/>
    <w:link w:val="SaludoCar"/>
    <w:uiPriority w:val="99"/>
    <w:rsid w:val="008728E9"/>
    <w:pPr>
      <w:spacing w:before="480" w:after="480"/>
    </w:pPr>
    <w:rPr>
      <w:color w:val="85402C" w:themeColor="accent3"/>
      <w:sz w:val="36"/>
    </w:rPr>
  </w:style>
  <w:style w:type="character" w:customStyle="1" w:styleId="SaludoCar">
    <w:name w:val="Saludo Car"/>
    <w:basedOn w:val="Fuentedeprrafopredeter"/>
    <w:link w:val="Saludo"/>
    <w:uiPriority w:val="99"/>
    <w:rsid w:val="008728E9"/>
    <w:rPr>
      <w:rFonts w:ascii="Candara" w:hAnsi="Candara"/>
      <w:color w:val="85402C" w:themeColor="accent3"/>
      <w:sz w:val="36"/>
    </w:rPr>
  </w:style>
  <w:style w:type="paragraph" w:styleId="Firma">
    <w:name w:val="Signature"/>
    <w:basedOn w:val="Normal"/>
    <w:link w:val="FirmaCar"/>
    <w:uiPriority w:val="99"/>
    <w:rsid w:val="008728E9"/>
  </w:style>
  <w:style w:type="character" w:customStyle="1" w:styleId="FirmaCar">
    <w:name w:val="Firma Car"/>
    <w:basedOn w:val="Fuentedeprrafopredeter"/>
    <w:link w:val="Firma"/>
    <w:uiPriority w:val="99"/>
    <w:rsid w:val="008728E9"/>
    <w:rPr>
      <w:rFonts w:ascii="Candara" w:hAnsi="Candara"/>
    </w:rPr>
  </w:style>
  <w:style w:type="character" w:styleId="Textodelmarcadordeposicin">
    <w:name w:val="Placeholder Text"/>
    <w:basedOn w:val="Fuentedeprrafopredeter"/>
    <w:uiPriority w:val="99"/>
    <w:semiHidden/>
    <w:rsid w:val="008728E9"/>
    <w:rPr>
      <w:rFonts w:ascii="Candara" w:hAnsi="Candara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8728E9"/>
    <w:pPr>
      <w:numPr>
        <w:numId w:val="24"/>
      </w:numPr>
    </w:pPr>
  </w:style>
  <w:style w:type="numbering" w:styleId="1ai">
    <w:name w:val="Outline List 1"/>
    <w:basedOn w:val="Sinlista"/>
    <w:uiPriority w:val="99"/>
    <w:semiHidden/>
    <w:unhideWhenUsed/>
    <w:rsid w:val="008728E9"/>
    <w:pPr>
      <w:numPr>
        <w:numId w:val="25"/>
      </w:numPr>
    </w:pPr>
  </w:style>
  <w:style w:type="character" w:styleId="CdigoHTML">
    <w:name w:val="HTML Code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8728E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728E9"/>
    <w:rPr>
      <w:rFonts w:ascii="Candara" w:hAnsi="Candara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8728E9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8728E9"/>
    <w:rPr>
      <w:rFonts w:ascii="Candara" w:hAnsi="Candara"/>
    </w:rPr>
  </w:style>
  <w:style w:type="character" w:styleId="TecladoHTML">
    <w:name w:val="HTML Keyboard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28E9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8728E9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rsid w:val="008728E9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rsid w:val="008728E9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rsid w:val="008728E9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rsid w:val="008728E9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rsid w:val="008728E9"/>
    <w:pPr>
      <w:spacing w:after="100"/>
      <w:ind w:left="2240"/>
    </w:pPr>
  </w:style>
  <w:style w:type="character" w:styleId="Referenciasutil">
    <w:name w:val="Subtle Reference"/>
    <w:basedOn w:val="Fuentedeprrafopredeter"/>
    <w:uiPriority w:val="31"/>
    <w:semiHidden/>
    <w:rsid w:val="008728E9"/>
    <w:rPr>
      <w:rFonts w:ascii="Candara" w:hAnsi="Candar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8728E9"/>
    <w:rPr>
      <w:rFonts w:ascii="Candara" w:hAnsi="Candar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8728E9"/>
  </w:style>
  <w:style w:type="character" w:styleId="Hashtag">
    <w:name w:val="Hashtag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728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728E9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8728E9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8728E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8728E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8728E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8728E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8728E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8728E9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rsid w:val="008728E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rsid w:val="008728E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rsid w:val="008728E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rsid w:val="008728E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rsid w:val="008728E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qFormat/>
    <w:rsid w:val="008728E9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8728E9"/>
    <w:pPr>
      <w:numPr>
        <w:numId w:val="26"/>
      </w:numPr>
      <w:contextualSpacing/>
    </w:pPr>
  </w:style>
  <w:style w:type="paragraph" w:styleId="Listaconnmeros4">
    <w:name w:val="List Number 4"/>
    <w:basedOn w:val="Normal"/>
    <w:uiPriority w:val="99"/>
    <w:semiHidden/>
    <w:rsid w:val="008728E9"/>
    <w:pPr>
      <w:numPr>
        <w:numId w:val="27"/>
      </w:numPr>
      <w:contextualSpacing/>
    </w:pPr>
  </w:style>
  <w:style w:type="paragraph" w:styleId="Listaconnmeros5">
    <w:name w:val="List Number 5"/>
    <w:basedOn w:val="Normal"/>
    <w:uiPriority w:val="99"/>
    <w:semiHidden/>
    <w:rsid w:val="008728E9"/>
    <w:pPr>
      <w:numPr>
        <w:numId w:val="28"/>
      </w:numPr>
      <w:contextualSpacing/>
    </w:pPr>
  </w:style>
  <w:style w:type="paragraph" w:styleId="Listaconvietas3">
    <w:name w:val="List Bullet 3"/>
    <w:basedOn w:val="Normal"/>
    <w:uiPriority w:val="99"/>
    <w:semiHidden/>
    <w:rsid w:val="008728E9"/>
    <w:pPr>
      <w:numPr>
        <w:numId w:val="23"/>
      </w:numPr>
      <w:contextualSpacing/>
    </w:pPr>
  </w:style>
  <w:style w:type="paragraph" w:styleId="Listaconvietas4">
    <w:name w:val="List Bullet 4"/>
    <w:basedOn w:val="Normal"/>
    <w:uiPriority w:val="99"/>
    <w:semiHidden/>
    <w:rsid w:val="008728E9"/>
    <w:pPr>
      <w:numPr>
        <w:numId w:val="29"/>
      </w:numPr>
      <w:contextualSpacing/>
    </w:pPr>
  </w:style>
  <w:style w:type="paragraph" w:styleId="Listaconvietas5">
    <w:name w:val="List Bullet 5"/>
    <w:basedOn w:val="Normal"/>
    <w:uiPriority w:val="99"/>
    <w:semiHidden/>
    <w:rsid w:val="008728E9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8728E9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728E9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8728E9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macro">
    <w:name w:val="macro"/>
    <w:link w:val="TextomacroCar"/>
    <w:semiHidden/>
    <w:rsid w:val="008728E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sid w:val="008728E9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8728E9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728E9"/>
    <w:rPr>
      <w:rFonts w:ascii="Candara" w:hAnsi="Candar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28E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28E9"/>
    <w:rPr>
      <w:rFonts w:ascii="Candara" w:hAnsi="Candar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8728E9"/>
    <w:pPr>
      <w:spacing w:after="0"/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rsid w:val="008728E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8728E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728E9"/>
    <w:rPr>
      <w:rFonts w:ascii="Candara" w:hAnsi="Candara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8728E9"/>
    <w:rPr>
      <w:rFonts w:ascii="Candara" w:hAnsi="Candar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8728E9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8728E9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8728E9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8728E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8728E9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8728E9"/>
    <w:pPr>
      <w:numPr>
        <w:numId w:val="31"/>
      </w:numPr>
    </w:pPr>
  </w:style>
  <w:style w:type="table" w:styleId="Tablanormal1">
    <w:name w:val="Plain Table 1"/>
    <w:basedOn w:val="Tablanormal"/>
    <w:uiPriority w:val="41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8728E9"/>
    <w:rPr>
      <w:rFonts w:ascii="Candara" w:hAnsi="Candara"/>
      <w:b/>
      <w:bCs/>
      <w:smallCaps/>
      <w:color w:val="125F5B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8728E9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728E9"/>
    <w:rPr>
      <w:rFonts w:ascii="Candara" w:hAnsi="Candara"/>
      <w:i/>
      <w:iCs/>
      <w:color w:val="125F5B" w:themeColor="accent1"/>
    </w:rPr>
  </w:style>
  <w:style w:type="character" w:styleId="nfasisintenso">
    <w:name w:val="Intense Emphasis"/>
    <w:basedOn w:val="Fuentedeprrafopredeter"/>
    <w:uiPriority w:val="21"/>
    <w:semiHidden/>
    <w:rsid w:val="008728E9"/>
    <w:rPr>
      <w:rFonts w:ascii="Candara" w:hAnsi="Candara"/>
      <w:i/>
      <w:iCs/>
      <w:color w:val="125F5B" w:themeColor="accent1"/>
    </w:rPr>
  </w:style>
  <w:style w:type="character" w:styleId="Hipervnculointeligente">
    <w:name w:val="Smart Hyperlink"/>
    <w:basedOn w:val="Fuentedeprrafopredeter"/>
    <w:uiPriority w:val="99"/>
    <w:semiHidden/>
    <w:unhideWhenUsed/>
    <w:rsid w:val="008728E9"/>
    <w:rPr>
      <w:rFonts w:ascii="Candara" w:hAnsi="Candara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8728E9"/>
    <w:rPr>
      <w:rFonts w:ascii="Candara" w:hAnsi="Candara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8728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8728E9"/>
    <w:rPr>
      <w:rFonts w:ascii="Candara" w:hAnsi="Candara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728E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728E9"/>
    <w:rPr>
      <w:rFonts w:ascii="Candara" w:hAnsi="Candara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728E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728E9"/>
    <w:rPr>
      <w:rFonts w:ascii="Candara" w:hAnsi="Candar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728E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728E9"/>
    <w:rPr>
      <w:rFonts w:ascii="Candara" w:hAnsi="Candara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728E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728E9"/>
    <w:rPr>
      <w:rFonts w:ascii="Candara" w:hAnsi="Candar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728E9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728E9"/>
    <w:rPr>
      <w:rFonts w:ascii="Candara" w:hAnsi="Candar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728E9"/>
    <w:rPr>
      <w:rFonts w:ascii="Candara" w:hAnsi="Candar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728E9"/>
    <w:rPr>
      <w:rFonts w:ascii="Candara" w:hAnsi="Candara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728E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728E9"/>
    <w:rPr>
      <w:rFonts w:ascii="Candara" w:hAnsi="Candara"/>
    </w:rPr>
  </w:style>
  <w:style w:type="table" w:styleId="Tablamoderna">
    <w:name w:val="Table Contemporary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8728E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2">
    <w:name w:val="List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3">
    <w:name w:val="List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8728E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8728E9"/>
    <w:rPr>
      <w:rFonts w:ascii="Candara" w:hAnsi="Candara"/>
    </w:rPr>
  </w:style>
  <w:style w:type="table" w:styleId="Tablaconcolumnas1">
    <w:name w:val="Table Columns 1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8728E9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8728E9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bsica1">
    <w:name w:val="Table Simple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8728E9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8728E9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8728E9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rsid w:val="008728E9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728E9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8728E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728E9"/>
    <w:rPr>
      <w:rFonts w:ascii="Candara" w:hAnsi="Candara"/>
    </w:rPr>
  </w:style>
  <w:style w:type="table" w:styleId="Tablaconcuadrcula">
    <w:name w:val="Table Grid"/>
    <w:basedOn w:val="Tablanormal"/>
    <w:rsid w:val="00872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8728E9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8728E9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8728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decuadrcula3">
    <w:name w:val="Grid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8728E9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8728E9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8728E9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8728E9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8728E9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8728E9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728E9"/>
    <w:rPr>
      <w:rFonts w:ascii="Candara" w:hAnsi="Candara"/>
    </w:rPr>
  </w:style>
  <w:style w:type="table" w:styleId="Tablaconefectos3D1">
    <w:name w:val="Table 3D effects 1"/>
    <w:basedOn w:val="Tablanormal"/>
    <w:uiPriority w:val="99"/>
    <w:semiHidden/>
    <w:unhideWhenUsed/>
    <w:rsid w:val="008728E9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8728E9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8728E9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8728E9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8728E9"/>
    <w:rPr>
      <w:rFonts w:ascii="Candara" w:hAnsi="Candar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8728E9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ry\AppData\Roaming\Microsoft\Templates\Membrete%20de%20fax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de fax técnico minimalista</Template>
  <TotalTime>0</TotalTime>
  <Pages>5</Pages>
  <Words>251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2023-11-06T17:26:00Z</dcterms:created>
  <dcterms:modified xsi:type="dcterms:W3CDTF">2023-11-06T19:12:00Z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